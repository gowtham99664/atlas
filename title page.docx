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EA67" w14:textId="6FE7B336" w:rsidR="00927F01" w:rsidRDefault="00C10D4A" w:rsidP="00F06C77">
      <w:pPr>
        <w:pStyle w:val="GraphicAnchor"/>
        <w:spacing w:after="120"/>
      </w:pPr>
      <w:r>
        <w:rPr>
          <w:rFonts w:ascii="Eras Demi ITC" w:hAnsi="Eras Demi ITC"/>
          <w:noProof/>
          <w:sz w:val="56"/>
          <w:szCs w:val="10"/>
        </w:rPr>
        <w:drawing>
          <wp:anchor distT="0" distB="0" distL="114300" distR="114300" simplePos="0" relativeHeight="251660288" behindDoc="0" locked="0" layoutInCell="1" allowOverlap="1" wp14:anchorId="52D76187" wp14:editId="59CB4CFB">
            <wp:simplePos x="0" y="0"/>
            <wp:positionH relativeFrom="column">
              <wp:posOffset>-2494915</wp:posOffset>
            </wp:positionH>
            <wp:positionV relativeFrom="paragraph">
              <wp:posOffset>3464493</wp:posOffset>
            </wp:positionV>
            <wp:extent cx="7153910" cy="2164080"/>
            <wp:effectExtent l="0" t="635" r="8255" b="8255"/>
            <wp:wrapNone/>
            <wp:docPr id="993508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8087" name="Picture 9935080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539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95E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634BB3E" wp14:editId="50699166">
                <wp:simplePos x="0" y="0"/>
                <wp:positionH relativeFrom="margin">
                  <wp:posOffset>-1434465</wp:posOffset>
                </wp:positionH>
                <wp:positionV relativeFrom="paragraph">
                  <wp:posOffset>-457200</wp:posOffset>
                </wp:positionV>
                <wp:extent cx="9715500" cy="10042525"/>
                <wp:effectExtent l="0" t="0" r="0" b="0"/>
                <wp:wrapNone/>
                <wp:docPr id="7" name="Rectangle 7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0" cy="100425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25400" cap="flat">
                          <a:noFill/>
                          <a:prstDash val="solid"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718E081" w14:textId="7CFBDC67" w:rsidR="00773B27" w:rsidRDefault="00773B27" w:rsidP="00773B27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4BB3E" id="Rectangle 7" o:spid="_x0000_s1026" alt="Decorative" style="position:absolute;margin-left:-112.95pt;margin-top:-36pt;width:765pt;height:7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" fillcolor="#0a4b6d [3204]" stroked="f" strokeweight="2pt">
                <v:stroke miterlimit="4"/>
                <v:textbox inset="3pt,3pt,3pt,3pt">
                  <w:txbxContent>
                    <w:p w14:paraId="3718E081" w14:textId="7CFBDC67" w:rsidR="00773B27" w:rsidRDefault="00773B27" w:rsidP="00773B27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  <w10:wrap anchorx="margin"/>
                <w10:anchorlock/>
              </v:rect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310"/>
        <w:gridCol w:w="5480"/>
      </w:tblGrid>
      <w:tr w:rsidR="009A0CC1" w:rsidRPr="00205FE7" w14:paraId="7C3850EC" w14:textId="77777777" w:rsidTr="00831B6F">
        <w:trPr>
          <w:trHeight w:val="4148"/>
        </w:trPr>
        <w:tc>
          <w:tcPr>
            <w:tcW w:w="5310" w:type="dxa"/>
            <w:vMerge w:val="restart"/>
            <w:shd w:val="clear" w:color="auto" w:fill="0A4B6D" w:themeFill="accent1"/>
          </w:tcPr>
          <w:p w14:paraId="460B4231" w14:textId="69C46776" w:rsidR="009A0CC1" w:rsidRDefault="009A0CC1" w:rsidP="00C91649">
            <w:pPr>
              <w:jc w:val="center"/>
            </w:pPr>
          </w:p>
        </w:tc>
        <w:tc>
          <w:tcPr>
            <w:tcW w:w="5480" w:type="dxa"/>
            <w:tcBorders>
              <w:top w:val="single" w:sz="18" w:space="0" w:color="FFD028" w:themeColor="accent4"/>
              <w:bottom w:val="single" w:sz="18" w:space="0" w:color="FFD028" w:themeColor="accent4"/>
            </w:tcBorders>
            <w:shd w:val="clear" w:color="auto" w:fill="0A4B6D" w:themeFill="accent1"/>
            <w:vAlign w:val="center"/>
          </w:tcPr>
          <w:p w14:paraId="38F7244C" w14:textId="7735254A" w:rsidR="009A0CC1" w:rsidRPr="00224FED" w:rsidRDefault="00205FE7" w:rsidP="007A655C">
            <w:pPr>
              <w:pStyle w:val="Heading1"/>
              <w:rPr>
                <w:rFonts w:ascii="Academy" w:hAnsi="Academy"/>
                <w:b w:val="0"/>
                <w:bCs/>
                <w:sz w:val="136"/>
                <w:szCs w:val="2"/>
              </w:rPr>
            </w:pPr>
            <w:r w:rsidRPr="00224FED">
              <w:rPr>
                <w:rFonts w:ascii="Academy" w:hAnsi="Academy"/>
                <w:b w:val="0"/>
                <w:bCs/>
                <w:sz w:val="92"/>
                <w:szCs w:val="8"/>
              </w:rPr>
              <w:t>IoT Smart Home Dashboard</w:t>
            </w:r>
          </w:p>
        </w:tc>
      </w:tr>
      <w:tr w:rsidR="009A0CC1" w14:paraId="319E594C" w14:textId="77777777" w:rsidTr="00831B6F">
        <w:trPr>
          <w:trHeight w:val="1845"/>
        </w:trPr>
        <w:tc>
          <w:tcPr>
            <w:tcW w:w="5310" w:type="dxa"/>
            <w:vMerge/>
            <w:vAlign w:val="center"/>
          </w:tcPr>
          <w:p w14:paraId="17855B5B" w14:textId="77777777" w:rsidR="009A0CC1" w:rsidRPr="009A0CC1" w:rsidRDefault="009A0CC1" w:rsidP="009A0CC1">
            <w:pPr>
              <w:jc w:val="center"/>
            </w:pPr>
          </w:p>
        </w:tc>
        <w:tc>
          <w:tcPr>
            <w:tcW w:w="5480" w:type="dxa"/>
            <w:tcBorders>
              <w:top w:val="single" w:sz="18" w:space="0" w:color="FFD028" w:themeColor="accent4"/>
              <w:bottom w:val="single" w:sz="18" w:space="0" w:color="FFD028" w:themeColor="accent4"/>
            </w:tcBorders>
            <w:shd w:val="clear" w:color="auto" w:fill="0A4B6D" w:themeFill="accent1"/>
            <w:vAlign w:val="center"/>
          </w:tcPr>
          <w:p w14:paraId="720E8201" w14:textId="57731E17" w:rsidR="009A0CC1" w:rsidRPr="00EB466E" w:rsidRDefault="00205FE7" w:rsidP="00D875AF">
            <w:pPr>
              <w:pStyle w:val="Heading2"/>
              <w:rPr>
                <w:rFonts w:ascii="Maiandra GD" w:hAnsi="Maiandra GD" w:cs="Dubai Medium"/>
              </w:rPr>
            </w:pPr>
            <w:r w:rsidRPr="00C10D4A">
              <w:rPr>
                <w:rFonts w:ascii="Maiandra GD" w:hAnsi="Maiandra GD" w:cs="Dubai Medium"/>
                <w:color w:val="00B0F0"/>
                <w:sz w:val="60"/>
                <w:szCs w:val="14"/>
              </w:rPr>
              <w:t>Amazon - Atlas</w:t>
            </w:r>
          </w:p>
        </w:tc>
      </w:tr>
      <w:tr w:rsidR="009A0CC1" w14:paraId="09DBD68C" w14:textId="77777777" w:rsidTr="00831B6F">
        <w:trPr>
          <w:trHeight w:val="1728"/>
        </w:trPr>
        <w:tc>
          <w:tcPr>
            <w:tcW w:w="5310" w:type="dxa"/>
            <w:vMerge/>
            <w:vAlign w:val="center"/>
          </w:tcPr>
          <w:p w14:paraId="22D4990B" w14:textId="77777777" w:rsidR="009A0CC1" w:rsidRPr="009A0CC1" w:rsidRDefault="009A0CC1" w:rsidP="009A0CC1">
            <w:pPr>
              <w:jc w:val="center"/>
            </w:pPr>
          </w:p>
        </w:tc>
        <w:tc>
          <w:tcPr>
            <w:tcW w:w="5480" w:type="dxa"/>
            <w:tcBorders>
              <w:top w:val="single" w:sz="18" w:space="0" w:color="FFD028" w:themeColor="accent4"/>
            </w:tcBorders>
            <w:shd w:val="clear" w:color="auto" w:fill="0A4B6D" w:themeFill="accent1"/>
            <w:vAlign w:val="center"/>
          </w:tcPr>
          <w:p w14:paraId="51000C11" w14:textId="45341BCB" w:rsidR="009A0CC1" w:rsidRDefault="009A0CC1" w:rsidP="009A0CC1">
            <w:pPr>
              <w:jc w:val="center"/>
            </w:pPr>
          </w:p>
        </w:tc>
      </w:tr>
      <w:tr w:rsidR="009A0CC1" w:rsidRPr="00205FE7" w14:paraId="0FC51D8C" w14:textId="77777777" w:rsidTr="00831B6F">
        <w:trPr>
          <w:trHeight w:val="4248"/>
        </w:trPr>
        <w:tc>
          <w:tcPr>
            <w:tcW w:w="5310" w:type="dxa"/>
            <w:vMerge/>
            <w:vAlign w:val="center"/>
          </w:tcPr>
          <w:p w14:paraId="51C281B0" w14:textId="77777777" w:rsidR="009A0CC1" w:rsidRPr="009A0CC1" w:rsidRDefault="009A0CC1" w:rsidP="009A0CC1">
            <w:pPr>
              <w:jc w:val="center"/>
            </w:pPr>
          </w:p>
        </w:tc>
        <w:tc>
          <w:tcPr>
            <w:tcW w:w="5480" w:type="dxa"/>
            <w:shd w:val="clear" w:color="auto" w:fill="0A4B6D" w:themeFill="accent1"/>
          </w:tcPr>
          <w:p w14:paraId="3EA71C9B" w14:textId="614FB17E" w:rsidR="00205FE7" w:rsidRPr="00205FE7" w:rsidRDefault="00205FE7" w:rsidP="00205FE7">
            <w:pPr>
              <w:pStyle w:val="Heading3"/>
              <w:rPr>
                <w:rFonts w:ascii="Eras Demi ITC" w:hAnsi="Eras Demi ITC"/>
                <w:sz w:val="56"/>
                <w:szCs w:val="10"/>
              </w:rPr>
            </w:pPr>
          </w:p>
          <w:p w14:paraId="442CA453" w14:textId="7CB926ED" w:rsidR="00205FE7" w:rsidRPr="00205FE7" w:rsidRDefault="00205FE7" w:rsidP="007A655C">
            <w:pPr>
              <w:pStyle w:val="Heading3"/>
              <w:rPr>
                <w:rFonts w:ascii="Eras Demi ITC" w:hAnsi="Eras Demi ITC"/>
                <w:sz w:val="56"/>
                <w:szCs w:val="10"/>
              </w:rPr>
            </w:pPr>
          </w:p>
          <w:p w14:paraId="39600699" w14:textId="77EE39BC" w:rsidR="00205FE7" w:rsidRDefault="00205FE7" w:rsidP="00EB466E">
            <w:pPr>
              <w:pStyle w:val="Heading3"/>
              <w:jc w:val="left"/>
              <w:rPr>
                <w:rFonts w:ascii="Eras Demi ITC" w:hAnsi="Eras Demi ITC"/>
                <w:sz w:val="56"/>
                <w:szCs w:val="10"/>
              </w:rPr>
            </w:pPr>
          </w:p>
          <w:p w14:paraId="5961B37F" w14:textId="7CA04DE4" w:rsidR="00EB466E" w:rsidRDefault="00EB466E" w:rsidP="00EB466E"/>
          <w:p w14:paraId="0CDB9291" w14:textId="4264C172" w:rsidR="00EB466E" w:rsidRPr="00EB466E" w:rsidRDefault="00EB466E" w:rsidP="00EB466E"/>
          <w:p w14:paraId="2F6DD972" w14:textId="2F70FD35" w:rsidR="00205FE7" w:rsidRDefault="00205FE7" w:rsidP="007A655C">
            <w:pPr>
              <w:pStyle w:val="Heading3"/>
              <w:rPr>
                <w:rFonts w:ascii="Eras Demi ITC" w:hAnsi="Eras Demi ITC"/>
                <w:sz w:val="56"/>
                <w:szCs w:val="10"/>
              </w:rPr>
            </w:pPr>
          </w:p>
          <w:p w14:paraId="184702EC" w14:textId="77777777" w:rsidR="00F16B97" w:rsidRDefault="00F16B97" w:rsidP="00F16B97"/>
          <w:p w14:paraId="179C502E" w14:textId="77777777" w:rsidR="00F16B97" w:rsidRDefault="00F16B97" w:rsidP="00F16B97"/>
          <w:p w14:paraId="7DAC2727" w14:textId="77777777" w:rsidR="00F16B97" w:rsidRPr="00F16B97" w:rsidRDefault="00F16B97" w:rsidP="00F16B97"/>
          <w:p w14:paraId="213E61CF" w14:textId="77777777" w:rsidR="00205FE7" w:rsidRDefault="00205FE7" w:rsidP="007A655C">
            <w:pPr>
              <w:pStyle w:val="Heading3"/>
              <w:rPr>
                <w:rFonts w:ascii="Eras Demi ITC" w:hAnsi="Eras Demi ITC"/>
                <w:sz w:val="56"/>
                <w:szCs w:val="10"/>
              </w:rPr>
            </w:pPr>
          </w:p>
          <w:p w14:paraId="769D68A9" w14:textId="74B1AE55" w:rsidR="00157085" w:rsidRPr="00205FE7" w:rsidRDefault="00205FE7" w:rsidP="00F16B97">
            <w:pPr>
              <w:pStyle w:val="Heading3"/>
              <w:jc w:val="right"/>
              <w:rPr>
                <w:rFonts w:ascii="Eras Demi ITC" w:hAnsi="Eras Demi ITC"/>
                <w:sz w:val="56"/>
                <w:szCs w:val="10"/>
              </w:rPr>
            </w:pPr>
            <w:r w:rsidRPr="00C10D4A">
              <w:rPr>
                <w:rFonts w:ascii="Courier New" w:hAnsi="Courier New" w:cs="Courier New"/>
                <w:sz w:val="52"/>
                <w:szCs w:val="6"/>
              </w:rPr>
              <w:t xml:space="preserve">Sushma </w:t>
            </w:r>
            <w:proofErr w:type="spellStart"/>
            <w:r w:rsidRPr="00C10D4A">
              <w:rPr>
                <w:rFonts w:ascii="Courier New" w:hAnsi="Courier New" w:cs="Courier New"/>
                <w:sz w:val="52"/>
                <w:szCs w:val="6"/>
              </w:rPr>
              <w:t>Mainampati</w:t>
            </w:r>
            <w:proofErr w:type="spellEnd"/>
          </w:p>
        </w:tc>
      </w:tr>
    </w:tbl>
    <w:p w14:paraId="1F6EBC26" w14:textId="77777777" w:rsidR="009A0CC1" w:rsidRDefault="009A0CC1" w:rsidP="00F16B97">
      <w:pPr>
        <w:pStyle w:val="GraphicAnchor"/>
      </w:pPr>
    </w:p>
    <w:sectPr w:rsidR="009A0CC1" w:rsidSect="008B52C1">
      <w:footerReference w:type="even" r:id="rId11"/>
      <w:footerReference w:type="default" r:id="rId12"/>
      <w:footerReference w:type="first" r:id="rId13"/>
      <w:pgSz w:w="12240" w:h="15840" w:code="1"/>
      <w:pgMar w:top="720" w:right="720" w:bottom="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5C3C" w14:textId="77777777" w:rsidR="00DF5480" w:rsidRDefault="00DF5480" w:rsidP="00CB2C6A">
      <w:r>
        <w:separator/>
      </w:r>
    </w:p>
  </w:endnote>
  <w:endnote w:type="continuationSeparator" w:id="0">
    <w:p w14:paraId="048EE59D" w14:textId="77777777" w:rsidR="00DF5480" w:rsidRDefault="00DF5480" w:rsidP="00CB2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cademy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BA092" w14:textId="0E413AE7" w:rsidR="00EB466E" w:rsidRDefault="00EB46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7D5A66" wp14:editId="6C0A011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614980237" name="Text Box 5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3DC63BFC" w14:textId="78F7F6A7" w:rsidR="00EB466E" w:rsidRPr="00EB466E" w:rsidRDefault="00EB466E" w:rsidP="00EB46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6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25400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D5A6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isco Confidential" style="position:absolute;margin-left:27pt;margin-top:0;width:78.2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" filled="f" stroked="f">
              <v:fill o:detectmouseclick="t"/>
              <v:textbox style="mso-fit-shape-to-text:t" inset="0,0,20pt,15pt">
                <w:txbxContent>
                  <w:p w14:paraId="3DC63BFC" w14:textId="78F7F6A7" w:rsidR="00EB466E" w:rsidRPr="00EB466E" w:rsidRDefault="00EB466E" w:rsidP="00EB46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6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4F96" w14:textId="7EACC576" w:rsidR="00EB466E" w:rsidRDefault="00EB46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2046E3" wp14:editId="1085A45A">
              <wp:simplePos x="457200" y="9889958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944995225" name="Text Box 6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115FE231" w14:textId="26752162" w:rsidR="00EB466E" w:rsidRPr="00EB466E" w:rsidRDefault="00EB466E" w:rsidP="00EB46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6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25400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046E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isco Confidential" style="position:absolute;margin-left:27pt;margin-top:0;width:78.2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" filled="f" stroked="f">
              <v:fill o:detectmouseclick="t"/>
              <v:textbox style="mso-fit-shape-to-text:t" inset="0,0,20pt,15pt">
                <w:txbxContent>
                  <w:p w14:paraId="115FE231" w14:textId="26752162" w:rsidR="00EB466E" w:rsidRPr="00EB466E" w:rsidRDefault="00EB466E" w:rsidP="00EB46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6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D9AD" w14:textId="3FCC1DC2" w:rsidR="00EB466E" w:rsidRDefault="00EB46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9E6E0D" wp14:editId="6FA0928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14325"/>
              <wp:effectExtent l="0" t="0" r="0" b="0"/>
              <wp:wrapNone/>
              <wp:docPr id="1461517051" name="Text Box 4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sp3d/>
                    </wps:spPr>
                    <wps:txbx>
                      <w:txbxContent>
                        <w:p w14:paraId="46C56A84" w14:textId="1E941209" w:rsidR="00EB466E" w:rsidRPr="00EB466E" w:rsidRDefault="00EB466E" w:rsidP="00EB466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B46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1" vertOverflow="overflow" horzOverflow="overflow" vert="horz" wrap="none" lIns="0" tIns="0" rIns="254000" bIns="190500" numCol="1" spcCol="3810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E6E0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isco Confidential" style="position:absolute;margin-left:27pt;margin-top:0;width:78.2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" filled="f" stroked="f">
              <v:fill o:detectmouseclick="t"/>
              <v:textbox style="mso-fit-shape-to-text:t" inset="0,0,20pt,15pt">
                <w:txbxContent>
                  <w:p w14:paraId="46C56A84" w14:textId="1E941209" w:rsidR="00EB466E" w:rsidRPr="00EB466E" w:rsidRDefault="00EB466E" w:rsidP="00EB466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B466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BF0C" w14:textId="77777777" w:rsidR="00DF5480" w:rsidRDefault="00DF5480" w:rsidP="00CB2C6A">
      <w:r>
        <w:separator/>
      </w:r>
    </w:p>
  </w:footnote>
  <w:footnote w:type="continuationSeparator" w:id="0">
    <w:p w14:paraId="5BAE91A5" w14:textId="77777777" w:rsidR="00DF5480" w:rsidRDefault="00DF5480" w:rsidP="00CB2C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E7"/>
    <w:rsid w:val="00000F98"/>
    <w:rsid w:val="00035966"/>
    <w:rsid w:val="00067C78"/>
    <w:rsid w:val="000A4653"/>
    <w:rsid w:val="000D7671"/>
    <w:rsid w:val="00157085"/>
    <w:rsid w:val="001B6AE0"/>
    <w:rsid w:val="00205FE7"/>
    <w:rsid w:val="00224FED"/>
    <w:rsid w:val="002446A9"/>
    <w:rsid w:val="00275146"/>
    <w:rsid w:val="00290739"/>
    <w:rsid w:val="002D60D0"/>
    <w:rsid w:val="0040003F"/>
    <w:rsid w:val="00417D7A"/>
    <w:rsid w:val="0053650B"/>
    <w:rsid w:val="00540D22"/>
    <w:rsid w:val="005D795E"/>
    <w:rsid w:val="005F2436"/>
    <w:rsid w:val="006635A4"/>
    <w:rsid w:val="006C60E6"/>
    <w:rsid w:val="006E7384"/>
    <w:rsid w:val="00773B27"/>
    <w:rsid w:val="007A4B73"/>
    <w:rsid w:val="007A655C"/>
    <w:rsid w:val="007C6BAA"/>
    <w:rsid w:val="00831B6F"/>
    <w:rsid w:val="008438EE"/>
    <w:rsid w:val="00886244"/>
    <w:rsid w:val="008A637D"/>
    <w:rsid w:val="008B52C1"/>
    <w:rsid w:val="009237DD"/>
    <w:rsid w:val="00927F01"/>
    <w:rsid w:val="009A0CC1"/>
    <w:rsid w:val="009D2733"/>
    <w:rsid w:val="00A068F5"/>
    <w:rsid w:val="00A16E4B"/>
    <w:rsid w:val="00A637A7"/>
    <w:rsid w:val="00AC3E18"/>
    <w:rsid w:val="00AF49C8"/>
    <w:rsid w:val="00B33C91"/>
    <w:rsid w:val="00BF4D94"/>
    <w:rsid w:val="00C052CE"/>
    <w:rsid w:val="00C10D4A"/>
    <w:rsid w:val="00C60F97"/>
    <w:rsid w:val="00C91649"/>
    <w:rsid w:val="00CB2C6A"/>
    <w:rsid w:val="00D875AF"/>
    <w:rsid w:val="00DD6CE6"/>
    <w:rsid w:val="00DF5480"/>
    <w:rsid w:val="00E17929"/>
    <w:rsid w:val="00E20D07"/>
    <w:rsid w:val="00E90AE9"/>
    <w:rsid w:val="00E9744E"/>
    <w:rsid w:val="00EB466E"/>
    <w:rsid w:val="00EF0741"/>
    <w:rsid w:val="00F06C77"/>
    <w:rsid w:val="00F16B97"/>
    <w:rsid w:val="00F663D1"/>
    <w:rsid w:val="00FC71BF"/>
    <w:rsid w:val="02D74057"/>
    <w:rsid w:val="2129F59F"/>
    <w:rsid w:val="432B6A41"/>
    <w:rsid w:val="44107029"/>
    <w:rsid w:val="4FF39C7F"/>
    <w:rsid w:val="5046E5C3"/>
    <w:rsid w:val="50D5CAD4"/>
    <w:rsid w:val="5649C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6BDB8B"/>
  <w15:chartTrackingRefBased/>
  <w15:docId w15:val="{FBF3AADD-D8D2-4FA0-A04E-7D91AE25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"/>
    <w:qFormat/>
    <w:rsid w:val="00540D22"/>
  </w:style>
  <w:style w:type="paragraph" w:styleId="Heading1">
    <w:name w:val="heading 1"/>
    <w:basedOn w:val="Normal"/>
    <w:next w:val="Normal"/>
    <w:link w:val="Heading1Char"/>
    <w:qFormat/>
    <w:rsid w:val="00831B6F"/>
    <w:pPr>
      <w:keepNext/>
      <w:keepLines/>
      <w:spacing w:line="192" w:lineRule="auto"/>
      <w:jc w:val="center"/>
      <w:outlineLvl w:val="0"/>
    </w:pPr>
    <w:rPr>
      <w:rFonts w:asciiTheme="majorHAnsi" w:eastAsiaTheme="majorEastAsia" w:hAnsiTheme="majorHAnsi" w:cstheme="majorBidi"/>
      <w:b/>
      <w:color w:val="FFD028" w:themeColor="accent4"/>
      <w:sz w:val="160"/>
    </w:rPr>
  </w:style>
  <w:style w:type="paragraph" w:styleId="Heading2">
    <w:name w:val="heading 2"/>
    <w:basedOn w:val="Normal"/>
    <w:next w:val="Normal"/>
    <w:link w:val="Heading2Char"/>
    <w:uiPriority w:val="1"/>
    <w:qFormat/>
    <w:rsid w:val="00540D22"/>
    <w:pPr>
      <w:keepNext/>
      <w:keepLines/>
      <w:jc w:val="center"/>
      <w:outlineLvl w:val="1"/>
    </w:pPr>
    <w:rPr>
      <w:rFonts w:eastAsiaTheme="majorEastAsia" w:cstheme="majorBidi"/>
      <w:color w:val="FFFFFF" w:themeColor="background1"/>
      <w:sz w:val="7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540D22"/>
    <w:pPr>
      <w:keepNext/>
      <w:keepLines/>
      <w:spacing w:after="120"/>
      <w:jc w:val="center"/>
      <w:outlineLvl w:val="2"/>
    </w:pPr>
    <w:rPr>
      <w:rFonts w:eastAsiaTheme="majorEastAsia" w:cstheme="majorBidi"/>
      <w:color w:val="FFFFFF" w:themeColor="background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E17929"/>
    <w:pPr>
      <w:keepNext/>
      <w:keepLines/>
      <w:jc w:val="center"/>
      <w:outlineLvl w:val="3"/>
    </w:pPr>
    <w:rPr>
      <w:rFonts w:eastAsiaTheme="majorEastAsia" w:cstheme="majorBidi"/>
      <w:iCs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raphicAnchor">
    <w:name w:val="Graphic Anchor"/>
    <w:basedOn w:val="Normal"/>
    <w:uiPriority w:val="5"/>
    <w:qFormat/>
    <w:rsid w:val="009A0CC1"/>
    <w:rPr>
      <w:sz w:val="10"/>
    </w:rPr>
  </w:style>
  <w:style w:type="character" w:customStyle="1" w:styleId="Heading1Char">
    <w:name w:val="Heading 1 Char"/>
    <w:basedOn w:val="DefaultParagraphFont"/>
    <w:link w:val="Heading1"/>
    <w:rsid w:val="00831B6F"/>
    <w:rPr>
      <w:rFonts w:asciiTheme="majorHAnsi" w:eastAsiaTheme="majorEastAsia" w:hAnsiTheme="majorHAnsi" w:cstheme="majorBidi"/>
      <w:b/>
      <w:color w:val="FFD028" w:themeColor="accent4"/>
      <w:sz w:val="160"/>
    </w:rPr>
  </w:style>
  <w:style w:type="character" w:customStyle="1" w:styleId="Heading2Char">
    <w:name w:val="Heading 2 Char"/>
    <w:basedOn w:val="DefaultParagraphFont"/>
    <w:link w:val="Heading2"/>
    <w:uiPriority w:val="1"/>
    <w:rsid w:val="00540D22"/>
    <w:rPr>
      <w:rFonts w:eastAsiaTheme="majorEastAsia" w:cstheme="majorBidi"/>
      <w:color w:val="FFFFFF" w:themeColor="background1"/>
      <w:sz w:val="72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540D22"/>
    <w:rPr>
      <w:rFonts w:eastAsiaTheme="majorEastAsia" w:cstheme="majorBidi"/>
      <w:color w:val="FFFFFF" w:themeColor="background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E17929"/>
    <w:rPr>
      <w:rFonts w:eastAsiaTheme="majorEastAsia" w:cstheme="majorBidi"/>
      <w:iCs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sid w:val="00540D22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CB2C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2C6A"/>
  </w:style>
  <w:style w:type="paragraph" w:styleId="Footer">
    <w:name w:val="footer"/>
    <w:basedOn w:val="Normal"/>
    <w:link w:val="FooterChar"/>
    <w:uiPriority w:val="99"/>
    <w:semiHidden/>
    <w:rsid w:val="00CB2C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2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chendr\AppData\Roaming\Microsoft\Templates\Music%20tutor.dotx" TargetMode="External"/></Relationships>
</file>

<file path=word/theme/theme1.xml><?xml version="1.0" encoding="utf-8"?>
<a:theme xmlns:a="http://schemas.openxmlformats.org/drawingml/2006/main" name="Music">
  <a:themeElements>
    <a:clrScheme name="MusicFlye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A4B6D"/>
      </a:accent1>
      <a:accent2>
        <a:srgbClr val="0093BC"/>
      </a:accent2>
      <a:accent3>
        <a:srgbClr val="F6AB2C"/>
      </a:accent3>
      <a:accent4>
        <a:srgbClr val="FFD028"/>
      </a:accent4>
      <a:accent5>
        <a:srgbClr val="CE3840"/>
      </a:accent5>
      <a:accent6>
        <a:srgbClr val="EF5FA7"/>
      </a:accent6>
      <a:hlink>
        <a:srgbClr val="0000FF"/>
      </a:hlink>
      <a:folHlink>
        <a:srgbClr val="FF00FF"/>
      </a:folHlink>
    </a:clrScheme>
    <a:fontScheme name="Custom 48">
      <a:majorFont>
        <a:latin typeface="Agency FB"/>
        <a:ea typeface="Gill Sans"/>
        <a:cs typeface="Gill Sans"/>
      </a:majorFont>
      <a:minorFont>
        <a:latin typeface="Arial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usic" id="{A08C0604-9958-8546-8825-C408DC519B89}" vid="{8EA79D1A-61DA-0C47-B135-3B377ABC043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FAD10D-9B96-4732-820B-0FA66673D8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581BE9-1D69-4067-9E7A-09C4A6DE09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82369B-B4DD-4328-ABF6-A435F0A99B2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C16D7EC-4AEE-45F1-9814-F1EEC113423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Music tutor</Template>
  <TotalTime>87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gochendr</dc:creator>
  <cp:keywords/>
  <dc:description/>
  <cp:lastModifiedBy>Gowtham Chendra -X (gochendr - HCL TECHNOLOGIES LIMITED at Cisco)</cp:lastModifiedBy>
  <cp:revision>9</cp:revision>
  <dcterms:created xsi:type="dcterms:W3CDTF">2025-09-24T17:23:00Z</dcterms:created>
  <dcterms:modified xsi:type="dcterms:W3CDTF">2025-10-16T09:33:00Z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571cfafb,24a7da8d,38537b99</vt:lpwstr>
  </property>
  <property fmtid="{D5CDD505-2E9C-101B-9397-08002B2CF9AE}" pid="5" name="ClassificationContentMarkingFooterFontProps">
    <vt:lpwstr>#000000,8,Calibri</vt:lpwstr>
  </property>
  <property fmtid="{D5CDD505-2E9C-101B-9397-08002B2CF9AE}" pid="6" name="ClassificationContentMarkingFooterText">
    <vt:lpwstr>Cisco Confidential</vt:lpwstr>
  </property>
  <property fmtid="{D5CDD505-2E9C-101B-9397-08002B2CF9AE}" pid="7" name="MSIP_Label_c8f49a32-fde3-48a5-9266-b5b0972a22dc_Enabled">
    <vt:lpwstr>true</vt:lpwstr>
  </property>
  <property fmtid="{D5CDD505-2E9C-101B-9397-08002B2CF9AE}" pid="8" name="MSIP_Label_c8f49a32-fde3-48a5-9266-b5b0972a22dc_SetDate">
    <vt:lpwstr>2025-09-24T17:36:54Z</vt:lpwstr>
  </property>
  <property fmtid="{D5CDD505-2E9C-101B-9397-08002B2CF9AE}" pid="9" name="MSIP_Label_c8f49a32-fde3-48a5-9266-b5b0972a22dc_Method">
    <vt:lpwstr>Standard</vt:lpwstr>
  </property>
  <property fmtid="{D5CDD505-2E9C-101B-9397-08002B2CF9AE}" pid="10" name="MSIP_Label_c8f49a32-fde3-48a5-9266-b5b0972a22dc_Name">
    <vt:lpwstr>Cisco Confidential</vt:lpwstr>
  </property>
  <property fmtid="{D5CDD505-2E9C-101B-9397-08002B2CF9AE}" pid="11" name="MSIP_Label_c8f49a32-fde3-48a5-9266-b5b0972a22dc_SiteId">
    <vt:lpwstr>5ae1af62-9505-4097-a69a-c1553ef7840e</vt:lpwstr>
  </property>
  <property fmtid="{D5CDD505-2E9C-101B-9397-08002B2CF9AE}" pid="12" name="MSIP_Label_c8f49a32-fde3-48a5-9266-b5b0972a22dc_ActionId">
    <vt:lpwstr>91c7d5b8-6894-4ae9-9342-5fa8703b7ba4</vt:lpwstr>
  </property>
  <property fmtid="{D5CDD505-2E9C-101B-9397-08002B2CF9AE}" pid="13" name="MSIP_Label_c8f49a32-fde3-48a5-9266-b5b0972a22dc_ContentBits">
    <vt:lpwstr>2</vt:lpwstr>
  </property>
  <property fmtid="{D5CDD505-2E9C-101B-9397-08002B2CF9AE}" pid="14" name="MSIP_Label_c8f49a32-fde3-48a5-9266-b5b0972a22dc_Tag">
    <vt:lpwstr>10, 3, 0, 1</vt:lpwstr>
  </property>
</Properties>
</file>